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0E33A498" w:rsidR="00343630" w:rsidRDefault="00FD79EC" w:rsidP="6EFFA6CA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6EFFA6CA">
        <w:rPr>
          <w:b/>
          <w:sz w:val="72"/>
          <w:szCs w:val="72"/>
        </w:rPr>
        <w:t>«</w:t>
      </w:r>
      <w:r w:rsidR="4A7F8A34" w:rsidRPr="6EFFA6CA">
        <w:rPr>
          <w:b/>
          <w:sz w:val="72"/>
          <w:szCs w:val="72"/>
        </w:rPr>
        <w:t>MultiKulti</w:t>
      </w:r>
      <w:r w:rsidRPr="6EFFA6CA">
        <w:rPr>
          <w:b/>
          <w:sz w:val="72"/>
          <w:szCs w:val="72"/>
        </w:rPr>
        <w:t>»</w:t>
      </w:r>
    </w:p>
    <w:p w14:paraId="17238E5E" w14:textId="754AC157" w:rsidR="00FD79EC" w:rsidRDefault="00FD79EC" w:rsidP="6EFFA6CA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474F6D18">
        <w:rPr>
          <w:b/>
          <w:sz w:val="72"/>
          <w:szCs w:val="72"/>
        </w:rPr>
        <w:t>«</w:t>
      </w:r>
      <w:r w:rsidR="2F61E3D4" w:rsidRPr="474F6D18">
        <w:rPr>
          <w:b/>
          <w:sz w:val="72"/>
          <w:szCs w:val="72"/>
        </w:rPr>
        <w:t xml:space="preserve">Made in Bern </w:t>
      </w:r>
    </w:p>
    <w:p w14:paraId="3ADEA425" w14:textId="49DAF722" w:rsidR="00FD79EC" w:rsidRDefault="4DFF9B1B" w:rsidP="6EFFA6CA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54463AED">
        <w:rPr>
          <w:b/>
          <w:bCs/>
          <w:sz w:val="72"/>
          <w:szCs w:val="72"/>
        </w:rPr>
        <w:t>– Swiss Travel Pass</w:t>
      </w:r>
      <w:r w:rsidR="3427AA31" w:rsidRPr="54463AED">
        <w:rPr>
          <w:b/>
          <w:bCs/>
          <w:sz w:val="72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D755985" w14:textId="0270A9D3" w:rsidR="00E8369F" w:rsidRDefault="00E8369F" w:rsidP="00E8369F">
      <w:pPr>
        <w:pStyle w:val="ListParagraph"/>
        <w:numPr>
          <w:ilvl w:val="0"/>
          <w:numId w:val="27"/>
        </w:numPr>
      </w:pPr>
      <w:r>
        <w:t>Link zu Github Repository</w:t>
      </w:r>
    </w:p>
    <w:p w14:paraId="1F3BC21D" w14:textId="77777777" w:rsidR="00E8369F" w:rsidRDefault="00E8369F" w:rsidP="00E8369F">
      <w:pPr>
        <w:ind w:left="-567"/>
      </w:pPr>
    </w:p>
    <w:p w14:paraId="3035F378" w14:textId="5C287F5A" w:rsidR="00E8369F" w:rsidRDefault="00E8369F" w:rsidP="6EFFA6CA">
      <w:pPr>
        <w:ind w:left="-567"/>
      </w:pPr>
      <w:r>
        <w:t>Ausgangslage</w:t>
      </w:r>
    </w:p>
    <w:p w14:paraId="40C20117" w14:textId="12B68210" w:rsidR="00E8369F" w:rsidRDefault="00E8369F" w:rsidP="6EFFA6CA">
      <w:pPr>
        <w:pStyle w:val="ListParagraph"/>
        <w:numPr>
          <w:ilvl w:val="0"/>
          <w:numId w:val="27"/>
        </w:numPr>
      </w:pPr>
      <w:r>
        <w:t>Worauf habt ihr euch fokussiert</w:t>
      </w:r>
      <w:r w:rsidR="2F3FCA5D">
        <w:t>?</w:t>
      </w:r>
    </w:p>
    <w:p w14:paraId="09F0F08E" w14:textId="67652B96" w:rsidR="2F3FCA5D" w:rsidRDefault="2F3FCA5D" w:rsidP="6EFFA6CA">
      <w:r>
        <w:t xml:space="preserve">Wir haben uns stark auf </w:t>
      </w:r>
      <w:r w:rsidR="1D990011">
        <w:t xml:space="preserve">das Design vom Userinterface und auf die User Experience </w:t>
      </w:r>
      <w:r>
        <w:t>konzentriert</w:t>
      </w:r>
      <w:r w:rsidR="147BB56B">
        <w:t xml:space="preserve">, da </w:t>
      </w:r>
      <w:r w:rsidR="33C27930">
        <w:t>die meisten User eine visuell ansprechende App bevorzugen.</w:t>
      </w:r>
    </w:p>
    <w:p w14:paraId="744BA720" w14:textId="7FE73BB7" w:rsidR="00E8369F" w:rsidRDefault="00E8369F" w:rsidP="00E8369F">
      <w:pPr>
        <w:pStyle w:val="ListParagraph"/>
        <w:numPr>
          <w:ilvl w:val="0"/>
          <w:numId w:val="27"/>
        </w:numPr>
      </w:pPr>
      <w:r>
        <w:t>Welche technischen Grundsatzentscheide habt ihr gefällt?</w:t>
      </w:r>
    </w:p>
    <w:p w14:paraId="186C9866" w14:textId="577A00B6" w:rsidR="00D56A52" w:rsidRDefault="609DEFEB" w:rsidP="3B02CAF4">
      <w:pPr>
        <w:ind w:left="-207"/>
      </w:pPr>
      <w:r>
        <w:t>Wir wollten unsere App leicht erweiterbar halten und es auch ermöglichen, dass die App auf jeder Plattform, ob Smartphone, Tablet oder Desktop, verfügbar ist.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028AFF5" w14:textId="7E26CC43" w:rsidR="00543999" w:rsidRPr="00543999" w:rsidRDefault="00E8369F" w:rsidP="00543999">
      <w:pPr>
        <w:pStyle w:val="ListParagraph"/>
        <w:numPr>
          <w:ilvl w:val="0"/>
          <w:numId w:val="27"/>
        </w:numPr>
      </w:pPr>
      <w:r>
        <w:t>Welche Komponenten und Frameworks habt ihr verwendet</w:t>
      </w:r>
    </w:p>
    <w:p w14:paraId="4E5847DC" w14:textId="547DBF16" w:rsidR="00791AFA" w:rsidRPr="00791AFA" w:rsidRDefault="37871FFE" w:rsidP="00791AFA">
      <w:pPr>
        <w:pStyle w:val="ListParagraph"/>
        <w:numPr>
          <w:ilvl w:val="1"/>
          <w:numId w:val="27"/>
        </w:numPr>
      </w:pPr>
      <w:r>
        <w:t>Quasar</w:t>
      </w:r>
    </w:p>
    <w:p w14:paraId="6B288340" w14:textId="0C15851E" w:rsidR="37871FFE" w:rsidRDefault="37871FFE" w:rsidP="3F2AE03D">
      <w:pPr>
        <w:pStyle w:val="ListParagraph"/>
        <w:numPr>
          <w:ilvl w:val="2"/>
          <w:numId w:val="27"/>
        </w:numPr>
      </w:pPr>
      <w:r>
        <w:t>Vue.js</w:t>
      </w:r>
    </w:p>
    <w:p w14:paraId="7A4E447E" w14:textId="6A06044B" w:rsidR="00791AFA" w:rsidRDefault="37871FFE" w:rsidP="41B2162A">
      <w:pPr>
        <w:pStyle w:val="ListParagraph"/>
        <w:numPr>
          <w:ilvl w:val="1"/>
          <w:numId w:val="27"/>
        </w:numPr>
        <w:rPr>
          <w:rFonts w:eastAsia="Segoe UI"/>
        </w:rPr>
      </w:pPr>
      <w:r>
        <w:t>Node.js</w:t>
      </w:r>
    </w:p>
    <w:p w14:paraId="20E14B33" w14:textId="22273D8D" w:rsidR="52EF58BB" w:rsidRDefault="52EF58BB" w:rsidP="41B2162A">
      <w:pPr>
        <w:pStyle w:val="ListParagraph"/>
        <w:numPr>
          <w:ilvl w:val="1"/>
          <w:numId w:val="27"/>
        </w:numPr>
      </w:pPr>
      <w:r>
        <w:t>Sass</w:t>
      </w:r>
    </w:p>
    <w:p w14:paraId="1E006476" w14:textId="12DCED0E" w:rsidR="00395F5E" w:rsidRDefault="00E8369F" w:rsidP="7884EB65">
      <w:pPr>
        <w:pStyle w:val="ListParagraph"/>
        <w:numPr>
          <w:ilvl w:val="0"/>
          <w:numId w:val="27"/>
        </w:numPr>
      </w:pPr>
      <w:r>
        <w:t>Wozu und wie werden diese eingesetzt?</w:t>
      </w:r>
    </w:p>
    <w:p w14:paraId="6D572B67" w14:textId="73CF18E4" w:rsidR="001246C5" w:rsidRDefault="09EEC2CE" w:rsidP="001246C5">
      <w:pPr>
        <w:pStyle w:val="ListParagraph"/>
        <w:numPr>
          <w:ilvl w:val="1"/>
          <w:numId w:val="25"/>
        </w:numPr>
        <w:ind w:left="284"/>
        <w:rPr>
          <w:rFonts w:eastAsia="Arial"/>
        </w:rPr>
      </w:pPr>
      <w:r>
        <w:t>Quasar</w:t>
      </w:r>
    </w:p>
    <w:p w14:paraId="65B5F601" w14:textId="3B07F85A" w:rsidR="4191EA1D" w:rsidRDefault="09EEC2CE" w:rsidP="6ADE68F7">
      <w:pPr>
        <w:ind w:left="709"/>
      </w:pPr>
      <w:r>
        <w:t>Grundlegendes Framework was uns ermöglicht unsere App auf jeder Plattform zu veröffentlichen</w:t>
      </w:r>
    </w:p>
    <w:p w14:paraId="6FF04FB6" w14:textId="73CF18E4" w:rsidR="00AC5B96" w:rsidRPr="00AC5B96" w:rsidRDefault="09EEC2CE" w:rsidP="00AC5B96">
      <w:pPr>
        <w:pStyle w:val="ListParagraph"/>
        <w:numPr>
          <w:ilvl w:val="1"/>
          <w:numId w:val="25"/>
        </w:numPr>
        <w:ind w:left="284"/>
      </w:pPr>
      <w:r>
        <w:t>Node.js</w:t>
      </w:r>
    </w:p>
    <w:p w14:paraId="7CB13325" w14:textId="56F0CEEC" w:rsidR="48535803" w:rsidRDefault="4C5AC803" w:rsidP="550FED8D">
      <w:pPr>
        <w:ind w:left="284"/>
      </w:pPr>
      <w:r>
        <w:t>Package Manager</w:t>
      </w:r>
    </w:p>
    <w:p w14:paraId="48AD0343" w14:textId="1238223C" w:rsidR="00C61A53" w:rsidRPr="00C61A53" w:rsidRDefault="09EEC2CE" w:rsidP="00C61A53">
      <w:pPr>
        <w:pStyle w:val="ListParagraph"/>
        <w:numPr>
          <w:ilvl w:val="1"/>
          <w:numId w:val="25"/>
        </w:numPr>
        <w:ind w:left="284"/>
      </w:pPr>
      <w:r>
        <w:t>Saas</w:t>
      </w:r>
    </w:p>
    <w:p w14:paraId="67A99B9B" w14:textId="1067A1E8" w:rsidR="1E9BB630" w:rsidRDefault="493E9A3E" w:rsidP="0DC51BD8">
      <w:r>
        <w:t>CSS Präprozessor</w:t>
      </w:r>
    </w:p>
    <w:p w14:paraId="77AF556A" w14:textId="075ED64C" w:rsidR="004B3671" w:rsidRPr="004B3671" w:rsidRDefault="493E9A3E" w:rsidP="004B3671">
      <w:pPr>
        <w:pStyle w:val="ListParagraph"/>
        <w:numPr>
          <w:ilvl w:val="1"/>
          <w:numId w:val="25"/>
        </w:numPr>
        <w:ind w:left="284"/>
      </w:pPr>
      <w:r>
        <w:t>Vue.js</w:t>
      </w:r>
    </w:p>
    <w:p w14:paraId="24B9C73F" w14:textId="67AB3A37" w:rsidR="1DB3B8E4" w:rsidRDefault="493E9A3E" w:rsidP="73AA4C00">
      <w:pPr>
        <w:ind w:left="-76" w:firstLine="360"/>
      </w:pPr>
      <w:r>
        <w:t>JavaScript Framework, womit Grossteils programmiert wurde.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E2F419B" w14:textId="55EED59F" w:rsidR="0064678B" w:rsidRDefault="00E8369F" w:rsidP="0064678B">
      <w:pPr>
        <w:pStyle w:val="ListParagraph"/>
        <w:numPr>
          <w:ilvl w:val="0"/>
          <w:numId w:val="27"/>
        </w:numPr>
      </w:pPr>
      <w:r>
        <w:t>Gibt es etwas Spezielles, was ihr zur Implementation erwähnen wollt?</w:t>
      </w:r>
    </w:p>
    <w:p w14:paraId="710C48A4" w14:textId="5B2FD359" w:rsidR="0064678B" w:rsidRDefault="00E611E1" w:rsidP="0064678B">
      <w:pPr>
        <w:pStyle w:val="ListParagraph"/>
        <w:numPr>
          <w:ilvl w:val="0"/>
          <w:numId w:val="0"/>
        </w:numPr>
        <w:ind w:left="153"/>
      </w:pPr>
      <w:r>
        <w:t xml:space="preserve">Bei der Implementation </w:t>
      </w:r>
      <w:r w:rsidR="009E4C94">
        <w:t xml:space="preserve">haben </w:t>
      </w:r>
      <w:r w:rsidR="00327D6F">
        <w:t xml:space="preserve">wir darauf geachtet, dass </w:t>
      </w:r>
      <w:r w:rsidR="00791AFA">
        <w:t>d</w:t>
      </w:r>
      <w:r w:rsidR="00D648B5">
        <w:t>er Sourcecode wartbar ist</w:t>
      </w:r>
      <w:r w:rsidR="7C4D1EB4">
        <w:t xml:space="preserve">. </w:t>
      </w:r>
    </w:p>
    <w:p w14:paraId="68D0EEC1" w14:textId="2D070ACF" w:rsidR="0064678B" w:rsidRDefault="1548DD80" w:rsidP="0064678B">
      <w:pPr>
        <w:pStyle w:val="ListParagraph"/>
        <w:numPr>
          <w:ilvl w:val="0"/>
          <w:numId w:val="0"/>
        </w:numPr>
        <w:ind w:left="153"/>
      </w:pPr>
      <w:r>
        <w:t>Das Framework Quasar wurde ausgewählt, damit das Projekt auf allen Plattformen veröffentlicht werden kann und einfach wartbar ist.</w:t>
      </w:r>
    </w:p>
    <w:p w14:paraId="55F4D185" w14:textId="5B2FD359" w:rsidR="00E8369F" w:rsidRDefault="00E8369F" w:rsidP="00E8369F">
      <w:pPr>
        <w:pStyle w:val="ListParagraph"/>
        <w:numPr>
          <w:ilvl w:val="0"/>
          <w:numId w:val="27"/>
        </w:numPr>
      </w:pPr>
      <w:r>
        <w:t>Was ist aus technischer Sicht besonders cool an eurer Lösung?</w:t>
      </w:r>
    </w:p>
    <w:p w14:paraId="7A412A4D" w14:textId="6D6809BA" w:rsidR="00922B95" w:rsidRDefault="00922B95" w:rsidP="00922B95">
      <w:r>
        <w:t xml:space="preserve">Unsere </w:t>
      </w:r>
      <w:r w:rsidR="00402F94">
        <w:t>Lösung ist auf allen Plattformen installierbar.</w:t>
      </w:r>
    </w:p>
    <w:p w14:paraId="77E904D9" w14:textId="4D757C0C" w:rsidR="00E8369F" w:rsidRDefault="00E8369F" w:rsidP="00E8369F">
      <w:pPr>
        <w:ind w:left="-567"/>
      </w:pPr>
    </w:p>
    <w:p w14:paraId="730E2FE9" w14:textId="66FF647C" w:rsidR="66E243F8" w:rsidRDefault="66E243F8" w:rsidP="54463AED">
      <w:pPr>
        <w:ind w:left="-567"/>
      </w:pPr>
      <w:r>
        <w:t>Abgrenzung / Offene Punkte</w:t>
      </w:r>
    </w:p>
    <w:p w14:paraId="7D88F75F" w14:textId="0B23302F" w:rsidR="00E8369F" w:rsidRDefault="66E243F8" w:rsidP="00ED26F7">
      <w:pPr>
        <w:pStyle w:val="ListParagraph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4046119E" w14:textId="00435406" w:rsidR="79872D62" w:rsidRDefault="79872D62" w:rsidP="54463AED">
      <w:pPr>
        <w:ind w:left="-207"/>
      </w:pPr>
      <w:r>
        <w:t xml:space="preserve">Alle </w:t>
      </w:r>
      <w:r w:rsidR="0A371126">
        <w:t>Features,</w:t>
      </w:r>
      <w:r>
        <w:t xml:space="preserve"> welche eine externe API </w:t>
      </w:r>
      <w:r w:rsidR="4BBFF0B6">
        <w:t xml:space="preserve">mit einem Token </w:t>
      </w:r>
      <w:r>
        <w:t xml:space="preserve">benötigt haben (Google Maps Einbindung, SBB </w:t>
      </w:r>
      <w:r w:rsidR="02F0FE85">
        <w:t>API-Einbindung</w:t>
      </w:r>
      <w:r w:rsidR="1386E75D">
        <w:t xml:space="preserve"> etc.</w:t>
      </w:r>
      <w:r>
        <w:t xml:space="preserve">) wurden nicht eingebaut, da sie einen hohen Aufwand darstellten und </w:t>
      </w:r>
      <w:r w:rsidR="573B19A6">
        <w:t>der Grossteil des Aufwands von administrativer Seite war.</w:t>
      </w:r>
    </w:p>
    <w:p w14:paraId="612044A3" w14:textId="0B23302F" w:rsidR="00ED26F7" w:rsidRDefault="00ED26F7" w:rsidP="00ED26F7">
      <w:pPr>
        <w:pStyle w:val="ListParagraph"/>
        <w:numPr>
          <w:ilvl w:val="0"/>
          <w:numId w:val="0"/>
        </w:numPr>
        <w:ind w:left="153"/>
      </w:pPr>
    </w:p>
    <w:sectPr w:rsidR="00ED26F7" w:rsidSect="00233AF2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50473" w14:textId="77777777" w:rsidR="00152A75" w:rsidRDefault="00152A75">
      <w:r>
        <w:separator/>
      </w:r>
    </w:p>
  </w:endnote>
  <w:endnote w:type="continuationSeparator" w:id="0">
    <w:p w14:paraId="1BBF472D" w14:textId="77777777" w:rsidR="00152A75" w:rsidRDefault="00152A75">
      <w:r>
        <w:continuationSeparator/>
      </w:r>
    </w:p>
  </w:endnote>
  <w:endnote w:type="continuationNotice" w:id="1">
    <w:p w14:paraId="50DDD6D2" w14:textId="77777777" w:rsidR="00152A75" w:rsidRDefault="00152A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ork Sans ExtraBold">
    <w:altName w:val="Courier New"/>
    <w:charset w:val="00"/>
    <w:family w:val="auto"/>
    <w:pitch w:val="variable"/>
    <w:sig w:usb0="00000007" w:usb1="00000001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8" w14:textId="7574A5E6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20</w:t>
    </w:r>
    <w:r w:rsidR="0046028B">
      <w:rPr>
        <w:rFonts w:ascii="Work Sans ExtraBold" w:hAnsi="Work Sans ExtraBold"/>
        <w:sz w:val="16"/>
        <w:szCs w:val="16"/>
        <w:lang w:val="de-DE"/>
      </w:rPr>
      <w:t>20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B5B26C" w14:textId="77777777" w:rsidR="00152A75" w:rsidRDefault="00152A75">
      <w:r>
        <w:separator/>
      </w:r>
    </w:p>
  </w:footnote>
  <w:footnote w:type="continuationSeparator" w:id="0">
    <w:p w14:paraId="0767723E" w14:textId="77777777" w:rsidR="00152A75" w:rsidRDefault="00152A75">
      <w:r>
        <w:continuationSeparator/>
      </w:r>
    </w:p>
  </w:footnote>
  <w:footnote w:type="continuationNotice" w:id="1">
    <w:p w14:paraId="7165ED96" w14:textId="77777777" w:rsidR="00152A75" w:rsidRDefault="00152A7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21D7B"/>
    <w:multiLevelType w:val="hybridMultilevel"/>
    <w:tmpl w:val="FFFFFFFF"/>
    <w:lvl w:ilvl="0" w:tplc="778813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8C7B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A47C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A03F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8C2E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A083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54A9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CCA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666A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83E58"/>
    <w:multiLevelType w:val="hybridMultilevel"/>
    <w:tmpl w:val="918AC0D2"/>
    <w:lvl w:ilvl="0" w:tplc="E9D06C8A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5AC012F4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5AFE1734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 w:tplc="8EE4224C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 w:tplc="2F60F0AE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 w:tplc="E4064B26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 w:tplc="5C861EC4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 w:tplc="8FD8E99E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 w:tplc="D666AFC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10" w15:restartNumberingAfterBreak="0">
    <w:nsid w:val="2DB94A94"/>
    <w:multiLevelType w:val="hybridMultilevel"/>
    <w:tmpl w:val="2EE0B6F4"/>
    <w:lvl w:ilvl="0" w:tplc="244CF564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 w:tplc="B5E81530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 w:tplc="4B50AF1E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 w:tplc="8432E51C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 w:tplc="254A03EA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 w:tplc="A1687FB8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 w:tplc="4E30E27A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 w:tplc="031EE572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 w:tplc="0C2E7BBE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1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2" w15:restartNumberingAfterBreak="0">
    <w:nsid w:val="348E7282"/>
    <w:multiLevelType w:val="hybridMultilevel"/>
    <w:tmpl w:val="1BDC3FD8"/>
    <w:lvl w:ilvl="0" w:tplc="70C6C79C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 w:tplc="29A4E7D8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 w:tplc="FDD6809A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 w:tplc="0616DC4C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 w:tplc="13342AFE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 w:tplc="D0D05908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 w:tplc="097E84D2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 w:tplc="F0D26B1E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 w:tplc="D1C2B1DE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3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7F33F2"/>
    <w:multiLevelType w:val="hybridMultilevel"/>
    <w:tmpl w:val="FFFFFFFF"/>
    <w:lvl w:ilvl="0" w:tplc="F9082A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B643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B8DE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4E4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C05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0EE3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DC7E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A2B4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08C4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195E3F"/>
    <w:multiLevelType w:val="hybridMultilevel"/>
    <w:tmpl w:val="FFFFFFFF"/>
    <w:lvl w:ilvl="0" w:tplc="C840F49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1460E6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52AE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8A3D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CFD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A662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0FF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ACA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9E10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6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7F552B"/>
    <w:multiLevelType w:val="hybridMultilevel"/>
    <w:tmpl w:val="67E65CCA"/>
    <w:lvl w:ilvl="0" w:tplc="44A02F24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 w:tplc="C1E2ABFA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 w:tplc="4034790A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 w:tplc="F86CCFC8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 w:tplc="DB66906E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 w:tplc="36A00E2C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 w:tplc="F1BAFB9A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 w:tplc="DAD0F626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 w:tplc="A90A6662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0"/>
  </w:num>
  <w:num w:numId="4">
    <w:abstractNumId w:val="15"/>
  </w:num>
  <w:num w:numId="5">
    <w:abstractNumId w:val="10"/>
  </w:num>
  <w:num w:numId="6">
    <w:abstractNumId w:val="12"/>
  </w:num>
  <w:num w:numId="7">
    <w:abstractNumId w:val="27"/>
  </w:num>
  <w:num w:numId="8">
    <w:abstractNumId w:val="27"/>
  </w:num>
  <w:num w:numId="9">
    <w:abstractNumId w:val="5"/>
  </w:num>
  <w:num w:numId="10">
    <w:abstractNumId w:val="14"/>
  </w:num>
  <w:num w:numId="11">
    <w:abstractNumId w:val="13"/>
  </w:num>
  <w:num w:numId="12">
    <w:abstractNumId w:val="4"/>
  </w:num>
  <w:num w:numId="13">
    <w:abstractNumId w:val="26"/>
  </w:num>
  <w:num w:numId="14">
    <w:abstractNumId w:val="8"/>
  </w:num>
  <w:num w:numId="15">
    <w:abstractNumId w:val="17"/>
  </w:num>
  <w:num w:numId="16">
    <w:abstractNumId w:val="24"/>
  </w:num>
  <w:num w:numId="17">
    <w:abstractNumId w:val="20"/>
  </w:num>
  <w:num w:numId="18">
    <w:abstractNumId w:val="7"/>
  </w:num>
  <w:num w:numId="19">
    <w:abstractNumId w:val="16"/>
  </w:num>
  <w:num w:numId="20">
    <w:abstractNumId w:val="19"/>
  </w:num>
  <w:num w:numId="21">
    <w:abstractNumId w:val="6"/>
  </w:num>
  <w:num w:numId="22">
    <w:abstractNumId w:val="22"/>
  </w:num>
  <w:num w:numId="23">
    <w:abstractNumId w:val="1"/>
  </w:num>
  <w:num w:numId="24">
    <w:abstractNumId w:val="18"/>
  </w:num>
  <w:num w:numId="25">
    <w:abstractNumId w:val="3"/>
  </w:num>
  <w:num w:numId="26">
    <w:abstractNumId w:val="11"/>
  </w:num>
  <w:num w:numId="27">
    <w:abstractNumId w:val="25"/>
  </w:num>
  <w:num w:numId="28">
    <w:abstractNumId w:val="21"/>
  </w:num>
  <w:num w:numId="29">
    <w:abstractNumId w:val="23"/>
  </w:num>
  <w:num w:numId="30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0F65"/>
    <w:rsid w:val="0000114B"/>
    <w:rsid w:val="000013FA"/>
    <w:rsid w:val="0000710B"/>
    <w:rsid w:val="0001332A"/>
    <w:rsid w:val="0001724E"/>
    <w:rsid w:val="0002298A"/>
    <w:rsid w:val="00024E62"/>
    <w:rsid w:val="0003348B"/>
    <w:rsid w:val="0003679F"/>
    <w:rsid w:val="000377E5"/>
    <w:rsid w:val="00037C3F"/>
    <w:rsid w:val="00040F20"/>
    <w:rsid w:val="00043572"/>
    <w:rsid w:val="00045159"/>
    <w:rsid w:val="00045911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7E2"/>
    <w:rsid w:val="000C083A"/>
    <w:rsid w:val="000C120F"/>
    <w:rsid w:val="000C232E"/>
    <w:rsid w:val="000C23D7"/>
    <w:rsid w:val="000C3D98"/>
    <w:rsid w:val="000C6B86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17C43"/>
    <w:rsid w:val="0012111E"/>
    <w:rsid w:val="0012385D"/>
    <w:rsid w:val="001246C5"/>
    <w:rsid w:val="0013304A"/>
    <w:rsid w:val="001357AD"/>
    <w:rsid w:val="001361AB"/>
    <w:rsid w:val="00137B06"/>
    <w:rsid w:val="00145B2E"/>
    <w:rsid w:val="0014603A"/>
    <w:rsid w:val="00150035"/>
    <w:rsid w:val="00152A75"/>
    <w:rsid w:val="001535FB"/>
    <w:rsid w:val="00164D79"/>
    <w:rsid w:val="001668AF"/>
    <w:rsid w:val="001676DF"/>
    <w:rsid w:val="001708D6"/>
    <w:rsid w:val="00170B68"/>
    <w:rsid w:val="00170E0F"/>
    <w:rsid w:val="0017227A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E391E"/>
    <w:rsid w:val="001F28FF"/>
    <w:rsid w:val="001F5A8D"/>
    <w:rsid w:val="00201FC6"/>
    <w:rsid w:val="00206912"/>
    <w:rsid w:val="00207FC6"/>
    <w:rsid w:val="00211817"/>
    <w:rsid w:val="002125CF"/>
    <w:rsid w:val="002143F5"/>
    <w:rsid w:val="00216BF1"/>
    <w:rsid w:val="00222E90"/>
    <w:rsid w:val="00224FF2"/>
    <w:rsid w:val="0022596D"/>
    <w:rsid w:val="00225C95"/>
    <w:rsid w:val="00226BFF"/>
    <w:rsid w:val="00231E81"/>
    <w:rsid w:val="002331F5"/>
    <w:rsid w:val="00233542"/>
    <w:rsid w:val="00233AF2"/>
    <w:rsid w:val="00240780"/>
    <w:rsid w:val="002440B5"/>
    <w:rsid w:val="00244E4F"/>
    <w:rsid w:val="00251FC7"/>
    <w:rsid w:val="00261AF9"/>
    <w:rsid w:val="00266597"/>
    <w:rsid w:val="00267679"/>
    <w:rsid w:val="0027687F"/>
    <w:rsid w:val="00280885"/>
    <w:rsid w:val="002808EE"/>
    <w:rsid w:val="0028364B"/>
    <w:rsid w:val="002862A5"/>
    <w:rsid w:val="00292E25"/>
    <w:rsid w:val="002935F8"/>
    <w:rsid w:val="002936D0"/>
    <w:rsid w:val="0029468E"/>
    <w:rsid w:val="002B0878"/>
    <w:rsid w:val="002B4D0F"/>
    <w:rsid w:val="002B76D5"/>
    <w:rsid w:val="002C3CE2"/>
    <w:rsid w:val="002C5872"/>
    <w:rsid w:val="002C667A"/>
    <w:rsid w:val="002D08BD"/>
    <w:rsid w:val="002D55D9"/>
    <w:rsid w:val="002D6218"/>
    <w:rsid w:val="002E2705"/>
    <w:rsid w:val="002E77C1"/>
    <w:rsid w:val="002F1A6F"/>
    <w:rsid w:val="002F245D"/>
    <w:rsid w:val="002F3738"/>
    <w:rsid w:val="00300F7C"/>
    <w:rsid w:val="003017AA"/>
    <w:rsid w:val="00302904"/>
    <w:rsid w:val="0030411B"/>
    <w:rsid w:val="003069CB"/>
    <w:rsid w:val="00307E07"/>
    <w:rsid w:val="00310EE3"/>
    <w:rsid w:val="00311639"/>
    <w:rsid w:val="00311903"/>
    <w:rsid w:val="003143BA"/>
    <w:rsid w:val="003229C0"/>
    <w:rsid w:val="0032393F"/>
    <w:rsid w:val="00323EDD"/>
    <w:rsid w:val="00326BFC"/>
    <w:rsid w:val="00326F03"/>
    <w:rsid w:val="00327142"/>
    <w:rsid w:val="00327D6F"/>
    <w:rsid w:val="00334C2F"/>
    <w:rsid w:val="0033696E"/>
    <w:rsid w:val="00340944"/>
    <w:rsid w:val="00342FD1"/>
    <w:rsid w:val="00343630"/>
    <w:rsid w:val="00346277"/>
    <w:rsid w:val="00347378"/>
    <w:rsid w:val="003619A4"/>
    <w:rsid w:val="0036254A"/>
    <w:rsid w:val="00363824"/>
    <w:rsid w:val="00366F9F"/>
    <w:rsid w:val="00373AB5"/>
    <w:rsid w:val="003777D6"/>
    <w:rsid w:val="00380846"/>
    <w:rsid w:val="00386B72"/>
    <w:rsid w:val="00393E77"/>
    <w:rsid w:val="00395F5E"/>
    <w:rsid w:val="003A15AF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2F94"/>
    <w:rsid w:val="004053CE"/>
    <w:rsid w:val="00407C91"/>
    <w:rsid w:val="0041132C"/>
    <w:rsid w:val="00411D3F"/>
    <w:rsid w:val="00415D46"/>
    <w:rsid w:val="00417A38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5CBB"/>
    <w:rsid w:val="00436AE8"/>
    <w:rsid w:val="00440E2E"/>
    <w:rsid w:val="00444419"/>
    <w:rsid w:val="00447CFE"/>
    <w:rsid w:val="004519FA"/>
    <w:rsid w:val="0046028B"/>
    <w:rsid w:val="004615DB"/>
    <w:rsid w:val="00465224"/>
    <w:rsid w:val="0046631D"/>
    <w:rsid w:val="0047095F"/>
    <w:rsid w:val="00471221"/>
    <w:rsid w:val="00471C92"/>
    <w:rsid w:val="00476279"/>
    <w:rsid w:val="004765B4"/>
    <w:rsid w:val="00480575"/>
    <w:rsid w:val="00490CB3"/>
    <w:rsid w:val="00495B28"/>
    <w:rsid w:val="004A2BF8"/>
    <w:rsid w:val="004A69C6"/>
    <w:rsid w:val="004A7CAF"/>
    <w:rsid w:val="004B3118"/>
    <w:rsid w:val="004B3671"/>
    <w:rsid w:val="004B3FCE"/>
    <w:rsid w:val="004B5293"/>
    <w:rsid w:val="004B74FF"/>
    <w:rsid w:val="004B78BC"/>
    <w:rsid w:val="004C09B5"/>
    <w:rsid w:val="004C10E9"/>
    <w:rsid w:val="004C751E"/>
    <w:rsid w:val="004D358F"/>
    <w:rsid w:val="004D4E4C"/>
    <w:rsid w:val="004E654F"/>
    <w:rsid w:val="004F50C8"/>
    <w:rsid w:val="005005FC"/>
    <w:rsid w:val="00502E0E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3999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871CD"/>
    <w:rsid w:val="00593EE3"/>
    <w:rsid w:val="00596831"/>
    <w:rsid w:val="005A2EB9"/>
    <w:rsid w:val="005A5FC1"/>
    <w:rsid w:val="005A7660"/>
    <w:rsid w:val="005B0133"/>
    <w:rsid w:val="005B1CEA"/>
    <w:rsid w:val="005B2639"/>
    <w:rsid w:val="005B533D"/>
    <w:rsid w:val="005B6C0F"/>
    <w:rsid w:val="005C269D"/>
    <w:rsid w:val="005D0A39"/>
    <w:rsid w:val="005D2EE6"/>
    <w:rsid w:val="005D7AA5"/>
    <w:rsid w:val="005E102E"/>
    <w:rsid w:val="005E1D0E"/>
    <w:rsid w:val="005E1E67"/>
    <w:rsid w:val="005E3060"/>
    <w:rsid w:val="005E3EEA"/>
    <w:rsid w:val="005E5024"/>
    <w:rsid w:val="005E6679"/>
    <w:rsid w:val="005F3FC6"/>
    <w:rsid w:val="005F550F"/>
    <w:rsid w:val="005F64DC"/>
    <w:rsid w:val="00605B3F"/>
    <w:rsid w:val="006156F3"/>
    <w:rsid w:val="00616046"/>
    <w:rsid w:val="00616522"/>
    <w:rsid w:val="00617F6A"/>
    <w:rsid w:val="006205A7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4678B"/>
    <w:rsid w:val="0065351C"/>
    <w:rsid w:val="00653F01"/>
    <w:rsid w:val="00654AB1"/>
    <w:rsid w:val="00654E8C"/>
    <w:rsid w:val="0066198E"/>
    <w:rsid w:val="00662C3C"/>
    <w:rsid w:val="0066389B"/>
    <w:rsid w:val="006641F9"/>
    <w:rsid w:val="006647DA"/>
    <w:rsid w:val="00664CC7"/>
    <w:rsid w:val="00665032"/>
    <w:rsid w:val="00665490"/>
    <w:rsid w:val="00665B98"/>
    <w:rsid w:val="00667DA4"/>
    <w:rsid w:val="00676E0B"/>
    <w:rsid w:val="00683B3F"/>
    <w:rsid w:val="00686A8C"/>
    <w:rsid w:val="00686FC4"/>
    <w:rsid w:val="00695321"/>
    <w:rsid w:val="006953E9"/>
    <w:rsid w:val="006A3468"/>
    <w:rsid w:val="006A6BB9"/>
    <w:rsid w:val="006B1656"/>
    <w:rsid w:val="006B3435"/>
    <w:rsid w:val="006B5571"/>
    <w:rsid w:val="006B66C7"/>
    <w:rsid w:val="006C6C91"/>
    <w:rsid w:val="006D072B"/>
    <w:rsid w:val="006D2D01"/>
    <w:rsid w:val="006D3282"/>
    <w:rsid w:val="006E39B8"/>
    <w:rsid w:val="006E3DC6"/>
    <w:rsid w:val="006E49A9"/>
    <w:rsid w:val="006E4C09"/>
    <w:rsid w:val="006E5DAE"/>
    <w:rsid w:val="006F3230"/>
    <w:rsid w:val="006F4E2B"/>
    <w:rsid w:val="006F6D3A"/>
    <w:rsid w:val="006F6DC3"/>
    <w:rsid w:val="006F7E71"/>
    <w:rsid w:val="00700E46"/>
    <w:rsid w:val="00700F86"/>
    <w:rsid w:val="00704FAA"/>
    <w:rsid w:val="00707B94"/>
    <w:rsid w:val="00711974"/>
    <w:rsid w:val="007203CF"/>
    <w:rsid w:val="007262D5"/>
    <w:rsid w:val="00731DB7"/>
    <w:rsid w:val="00736ABF"/>
    <w:rsid w:val="00736D4F"/>
    <w:rsid w:val="0074024F"/>
    <w:rsid w:val="00741225"/>
    <w:rsid w:val="00742D63"/>
    <w:rsid w:val="00744563"/>
    <w:rsid w:val="00744BF0"/>
    <w:rsid w:val="0074699E"/>
    <w:rsid w:val="00746FE1"/>
    <w:rsid w:val="007507E0"/>
    <w:rsid w:val="007512D1"/>
    <w:rsid w:val="007514A1"/>
    <w:rsid w:val="00757C37"/>
    <w:rsid w:val="00760BB9"/>
    <w:rsid w:val="00764994"/>
    <w:rsid w:val="0076532B"/>
    <w:rsid w:val="00766C57"/>
    <w:rsid w:val="007723BE"/>
    <w:rsid w:val="007752CB"/>
    <w:rsid w:val="00776F93"/>
    <w:rsid w:val="00780775"/>
    <w:rsid w:val="00780A4C"/>
    <w:rsid w:val="007827BA"/>
    <w:rsid w:val="0078363C"/>
    <w:rsid w:val="00785B65"/>
    <w:rsid w:val="0078759B"/>
    <w:rsid w:val="00791AFA"/>
    <w:rsid w:val="00795A8B"/>
    <w:rsid w:val="00796CDE"/>
    <w:rsid w:val="007A1940"/>
    <w:rsid w:val="007A4957"/>
    <w:rsid w:val="007B3AA8"/>
    <w:rsid w:val="007B3E26"/>
    <w:rsid w:val="007B6385"/>
    <w:rsid w:val="007C0834"/>
    <w:rsid w:val="007C1AF7"/>
    <w:rsid w:val="007C48FA"/>
    <w:rsid w:val="007C5932"/>
    <w:rsid w:val="007C5F92"/>
    <w:rsid w:val="007C7255"/>
    <w:rsid w:val="007D36B1"/>
    <w:rsid w:val="007D3EB2"/>
    <w:rsid w:val="007D5EA5"/>
    <w:rsid w:val="007E4BF0"/>
    <w:rsid w:val="007E7872"/>
    <w:rsid w:val="007F7CA2"/>
    <w:rsid w:val="008013C7"/>
    <w:rsid w:val="0080328B"/>
    <w:rsid w:val="0080341B"/>
    <w:rsid w:val="008044D9"/>
    <w:rsid w:val="0080566D"/>
    <w:rsid w:val="00807585"/>
    <w:rsid w:val="00813C72"/>
    <w:rsid w:val="00817437"/>
    <w:rsid w:val="0082275D"/>
    <w:rsid w:val="00825864"/>
    <w:rsid w:val="0082608C"/>
    <w:rsid w:val="00827CAB"/>
    <w:rsid w:val="00831D4E"/>
    <w:rsid w:val="0083427D"/>
    <w:rsid w:val="00834BC5"/>
    <w:rsid w:val="008361E0"/>
    <w:rsid w:val="008464CA"/>
    <w:rsid w:val="00854941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76DEA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B680E"/>
    <w:rsid w:val="008C4ABC"/>
    <w:rsid w:val="008C7A68"/>
    <w:rsid w:val="008C7FAA"/>
    <w:rsid w:val="008D02E1"/>
    <w:rsid w:val="008D3D28"/>
    <w:rsid w:val="008D7F3A"/>
    <w:rsid w:val="008E3642"/>
    <w:rsid w:val="008E701F"/>
    <w:rsid w:val="008F2612"/>
    <w:rsid w:val="008F2729"/>
    <w:rsid w:val="008F394E"/>
    <w:rsid w:val="008F3DED"/>
    <w:rsid w:val="008F5126"/>
    <w:rsid w:val="008F570D"/>
    <w:rsid w:val="009031BB"/>
    <w:rsid w:val="00910282"/>
    <w:rsid w:val="00911A78"/>
    <w:rsid w:val="00911B14"/>
    <w:rsid w:val="00913068"/>
    <w:rsid w:val="00913E27"/>
    <w:rsid w:val="0092078D"/>
    <w:rsid w:val="00922B95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2955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14C6"/>
    <w:rsid w:val="009B552D"/>
    <w:rsid w:val="009B5A2E"/>
    <w:rsid w:val="009B6827"/>
    <w:rsid w:val="009B6D34"/>
    <w:rsid w:val="009C7F4B"/>
    <w:rsid w:val="009C7F57"/>
    <w:rsid w:val="009D1FA0"/>
    <w:rsid w:val="009D65C7"/>
    <w:rsid w:val="009D6E92"/>
    <w:rsid w:val="009E04F0"/>
    <w:rsid w:val="009E33BD"/>
    <w:rsid w:val="009E4BFF"/>
    <w:rsid w:val="009E4C94"/>
    <w:rsid w:val="009E5987"/>
    <w:rsid w:val="009E76B2"/>
    <w:rsid w:val="009E7819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257CC"/>
    <w:rsid w:val="00A31211"/>
    <w:rsid w:val="00A324FE"/>
    <w:rsid w:val="00A33CCB"/>
    <w:rsid w:val="00A3582F"/>
    <w:rsid w:val="00A37513"/>
    <w:rsid w:val="00A53322"/>
    <w:rsid w:val="00A54566"/>
    <w:rsid w:val="00A5496D"/>
    <w:rsid w:val="00A55CA8"/>
    <w:rsid w:val="00A56D04"/>
    <w:rsid w:val="00A57046"/>
    <w:rsid w:val="00A576AF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30F8"/>
    <w:rsid w:val="00AA6445"/>
    <w:rsid w:val="00AB0C2B"/>
    <w:rsid w:val="00AC2547"/>
    <w:rsid w:val="00AC288F"/>
    <w:rsid w:val="00AC5B96"/>
    <w:rsid w:val="00AC5BAB"/>
    <w:rsid w:val="00AC6992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2DB4"/>
    <w:rsid w:val="00B17550"/>
    <w:rsid w:val="00B2128E"/>
    <w:rsid w:val="00B22734"/>
    <w:rsid w:val="00B26D9B"/>
    <w:rsid w:val="00B26DF6"/>
    <w:rsid w:val="00B30379"/>
    <w:rsid w:val="00B3510A"/>
    <w:rsid w:val="00B37E72"/>
    <w:rsid w:val="00B37E9C"/>
    <w:rsid w:val="00B45C17"/>
    <w:rsid w:val="00B501CF"/>
    <w:rsid w:val="00B50A10"/>
    <w:rsid w:val="00B52CE6"/>
    <w:rsid w:val="00B56342"/>
    <w:rsid w:val="00B615C6"/>
    <w:rsid w:val="00B660C1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0228"/>
    <w:rsid w:val="00BE1924"/>
    <w:rsid w:val="00BE7FE7"/>
    <w:rsid w:val="00BF084A"/>
    <w:rsid w:val="00BF3C5A"/>
    <w:rsid w:val="00BF45D7"/>
    <w:rsid w:val="00BF76ED"/>
    <w:rsid w:val="00BF7C86"/>
    <w:rsid w:val="00C14372"/>
    <w:rsid w:val="00C1549B"/>
    <w:rsid w:val="00C15916"/>
    <w:rsid w:val="00C24338"/>
    <w:rsid w:val="00C26245"/>
    <w:rsid w:val="00C32C22"/>
    <w:rsid w:val="00C32CE1"/>
    <w:rsid w:val="00C349C3"/>
    <w:rsid w:val="00C37678"/>
    <w:rsid w:val="00C377D6"/>
    <w:rsid w:val="00C43157"/>
    <w:rsid w:val="00C44D04"/>
    <w:rsid w:val="00C45DEF"/>
    <w:rsid w:val="00C469A9"/>
    <w:rsid w:val="00C46D16"/>
    <w:rsid w:val="00C52623"/>
    <w:rsid w:val="00C53B31"/>
    <w:rsid w:val="00C53DB5"/>
    <w:rsid w:val="00C5405A"/>
    <w:rsid w:val="00C55523"/>
    <w:rsid w:val="00C60CAC"/>
    <w:rsid w:val="00C61A53"/>
    <w:rsid w:val="00C7126E"/>
    <w:rsid w:val="00C71B69"/>
    <w:rsid w:val="00C769B5"/>
    <w:rsid w:val="00C86714"/>
    <w:rsid w:val="00C87A15"/>
    <w:rsid w:val="00C91E4E"/>
    <w:rsid w:val="00C9591B"/>
    <w:rsid w:val="00C96858"/>
    <w:rsid w:val="00C977F8"/>
    <w:rsid w:val="00CA2AA3"/>
    <w:rsid w:val="00CA687F"/>
    <w:rsid w:val="00CB328F"/>
    <w:rsid w:val="00CC40FB"/>
    <w:rsid w:val="00CC64EB"/>
    <w:rsid w:val="00CD0FE3"/>
    <w:rsid w:val="00CD1CFA"/>
    <w:rsid w:val="00CD21CE"/>
    <w:rsid w:val="00CD224D"/>
    <w:rsid w:val="00CD4E54"/>
    <w:rsid w:val="00CD7C13"/>
    <w:rsid w:val="00CF12AC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12CFE"/>
    <w:rsid w:val="00D23540"/>
    <w:rsid w:val="00D23D2B"/>
    <w:rsid w:val="00D241C4"/>
    <w:rsid w:val="00D274B0"/>
    <w:rsid w:val="00D27960"/>
    <w:rsid w:val="00D33093"/>
    <w:rsid w:val="00D332E5"/>
    <w:rsid w:val="00D334E2"/>
    <w:rsid w:val="00D40068"/>
    <w:rsid w:val="00D46A22"/>
    <w:rsid w:val="00D47737"/>
    <w:rsid w:val="00D51205"/>
    <w:rsid w:val="00D56A52"/>
    <w:rsid w:val="00D57FA4"/>
    <w:rsid w:val="00D648B5"/>
    <w:rsid w:val="00D70E4A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9AB"/>
    <w:rsid w:val="00DB0BF0"/>
    <w:rsid w:val="00DB0D81"/>
    <w:rsid w:val="00DB2392"/>
    <w:rsid w:val="00DB605C"/>
    <w:rsid w:val="00DB7662"/>
    <w:rsid w:val="00DB7A19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26"/>
    <w:rsid w:val="00E20E4A"/>
    <w:rsid w:val="00E219D3"/>
    <w:rsid w:val="00E23BFA"/>
    <w:rsid w:val="00E27D72"/>
    <w:rsid w:val="00E337B7"/>
    <w:rsid w:val="00E3537A"/>
    <w:rsid w:val="00E42070"/>
    <w:rsid w:val="00E43F6A"/>
    <w:rsid w:val="00E44DCA"/>
    <w:rsid w:val="00E467F3"/>
    <w:rsid w:val="00E47AFF"/>
    <w:rsid w:val="00E52C46"/>
    <w:rsid w:val="00E611E1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A7745"/>
    <w:rsid w:val="00EB11E9"/>
    <w:rsid w:val="00EB14DA"/>
    <w:rsid w:val="00EB1EE3"/>
    <w:rsid w:val="00EB2953"/>
    <w:rsid w:val="00EB5C9A"/>
    <w:rsid w:val="00EC1F54"/>
    <w:rsid w:val="00EC312B"/>
    <w:rsid w:val="00ED1E12"/>
    <w:rsid w:val="00ED26F7"/>
    <w:rsid w:val="00EE0526"/>
    <w:rsid w:val="00EE39B9"/>
    <w:rsid w:val="00EF293D"/>
    <w:rsid w:val="00EF5DA2"/>
    <w:rsid w:val="00F01348"/>
    <w:rsid w:val="00F01EAF"/>
    <w:rsid w:val="00F0653A"/>
    <w:rsid w:val="00F1094E"/>
    <w:rsid w:val="00F11284"/>
    <w:rsid w:val="00F13232"/>
    <w:rsid w:val="00F14047"/>
    <w:rsid w:val="00F144F2"/>
    <w:rsid w:val="00F16E03"/>
    <w:rsid w:val="00F20203"/>
    <w:rsid w:val="00F20734"/>
    <w:rsid w:val="00F22F32"/>
    <w:rsid w:val="00F24830"/>
    <w:rsid w:val="00F31DC6"/>
    <w:rsid w:val="00F31FD0"/>
    <w:rsid w:val="00F41FBD"/>
    <w:rsid w:val="00F42CD0"/>
    <w:rsid w:val="00F43332"/>
    <w:rsid w:val="00F43FAD"/>
    <w:rsid w:val="00F44709"/>
    <w:rsid w:val="00F5130E"/>
    <w:rsid w:val="00F53F96"/>
    <w:rsid w:val="00F54FB5"/>
    <w:rsid w:val="00F5551A"/>
    <w:rsid w:val="00F65A0D"/>
    <w:rsid w:val="00F6615A"/>
    <w:rsid w:val="00F67CC1"/>
    <w:rsid w:val="00F7223B"/>
    <w:rsid w:val="00F73821"/>
    <w:rsid w:val="00F75DEE"/>
    <w:rsid w:val="00F8132E"/>
    <w:rsid w:val="00F84F23"/>
    <w:rsid w:val="00F9021D"/>
    <w:rsid w:val="00F9313E"/>
    <w:rsid w:val="00F9438A"/>
    <w:rsid w:val="00F9601F"/>
    <w:rsid w:val="00FA2BF2"/>
    <w:rsid w:val="00FA6781"/>
    <w:rsid w:val="00FA720E"/>
    <w:rsid w:val="00FA724B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E093E"/>
    <w:rsid w:val="00FF40EE"/>
    <w:rsid w:val="02F0FE85"/>
    <w:rsid w:val="041A9091"/>
    <w:rsid w:val="056A3249"/>
    <w:rsid w:val="069F8D43"/>
    <w:rsid w:val="08D445E8"/>
    <w:rsid w:val="09166117"/>
    <w:rsid w:val="09BCD99F"/>
    <w:rsid w:val="09EEC2CE"/>
    <w:rsid w:val="0A287C04"/>
    <w:rsid w:val="0A371126"/>
    <w:rsid w:val="0ADD2752"/>
    <w:rsid w:val="0CE6C286"/>
    <w:rsid w:val="0D6E487B"/>
    <w:rsid w:val="0DC51BD8"/>
    <w:rsid w:val="0E687FF3"/>
    <w:rsid w:val="0F795BBF"/>
    <w:rsid w:val="0F85CFA1"/>
    <w:rsid w:val="1386E75D"/>
    <w:rsid w:val="13EE32F3"/>
    <w:rsid w:val="147BB56B"/>
    <w:rsid w:val="1548DD80"/>
    <w:rsid w:val="155854D9"/>
    <w:rsid w:val="1621B7EF"/>
    <w:rsid w:val="163D5492"/>
    <w:rsid w:val="17DFA72F"/>
    <w:rsid w:val="1833F6DF"/>
    <w:rsid w:val="1AE4C9F0"/>
    <w:rsid w:val="1CB70332"/>
    <w:rsid w:val="1D990011"/>
    <w:rsid w:val="1DA11689"/>
    <w:rsid w:val="1DB3B8E4"/>
    <w:rsid w:val="1E9BB630"/>
    <w:rsid w:val="1F844AD8"/>
    <w:rsid w:val="2292ADFA"/>
    <w:rsid w:val="230DF920"/>
    <w:rsid w:val="23B3290F"/>
    <w:rsid w:val="26394F9E"/>
    <w:rsid w:val="27541390"/>
    <w:rsid w:val="27670962"/>
    <w:rsid w:val="27AFA3F7"/>
    <w:rsid w:val="28193BFA"/>
    <w:rsid w:val="28D000CF"/>
    <w:rsid w:val="2AC47DE9"/>
    <w:rsid w:val="2F3FCA5D"/>
    <w:rsid w:val="2F61E3D4"/>
    <w:rsid w:val="303F0F18"/>
    <w:rsid w:val="32B538C9"/>
    <w:rsid w:val="3337985C"/>
    <w:rsid w:val="336A77D6"/>
    <w:rsid w:val="33C27930"/>
    <w:rsid w:val="3427AA31"/>
    <w:rsid w:val="34F5C291"/>
    <w:rsid w:val="359DA56A"/>
    <w:rsid w:val="37871FFE"/>
    <w:rsid w:val="38D77773"/>
    <w:rsid w:val="3969CC9C"/>
    <w:rsid w:val="3A80C55F"/>
    <w:rsid w:val="3B02CAF4"/>
    <w:rsid w:val="3C0AC778"/>
    <w:rsid w:val="3CA55458"/>
    <w:rsid w:val="3D3F016B"/>
    <w:rsid w:val="3EFA40BB"/>
    <w:rsid w:val="3F2AE03D"/>
    <w:rsid w:val="3F2FB8F7"/>
    <w:rsid w:val="3F3FC769"/>
    <w:rsid w:val="3F77BB21"/>
    <w:rsid w:val="4191EA1D"/>
    <w:rsid w:val="41A211B4"/>
    <w:rsid w:val="41B2162A"/>
    <w:rsid w:val="446B40BB"/>
    <w:rsid w:val="45830CCC"/>
    <w:rsid w:val="474F6D18"/>
    <w:rsid w:val="48535803"/>
    <w:rsid w:val="493E9A3E"/>
    <w:rsid w:val="4A7F8A34"/>
    <w:rsid w:val="4B9072D2"/>
    <w:rsid w:val="4BBFF0B6"/>
    <w:rsid w:val="4C5AC803"/>
    <w:rsid w:val="4CCF25C5"/>
    <w:rsid w:val="4DF5733A"/>
    <w:rsid w:val="4DFF9B1B"/>
    <w:rsid w:val="4E41D15F"/>
    <w:rsid w:val="4EC44C74"/>
    <w:rsid w:val="524E5E38"/>
    <w:rsid w:val="52EF58BB"/>
    <w:rsid w:val="53059966"/>
    <w:rsid w:val="54463AED"/>
    <w:rsid w:val="550FED8D"/>
    <w:rsid w:val="5577BB80"/>
    <w:rsid w:val="573B19A6"/>
    <w:rsid w:val="5778AEC7"/>
    <w:rsid w:val="59035981"/>
    <w:rsid w:val="5B4826D2"/>
    <w:rsid w:val="609DEFEB"/>
    <w:rsid w:val="6190841A"/>
    <w:rsid w:val="66E243F8"/>
    <w:rsid w:val="67DF3745"/>
    <w:rsid w:val="6AC7F4DC"/>
    <w:rsid w:val="6ADE68F7"/>
    <w:rsid w:val="6AE34670"/>
    <w:rsid w:val="6AF69A61"/>
    <w:rsid w:val="6B58D99E"/>
    <w:rsid w:val="6D6CDE17"/>
    <w:rsid w:val="6EFFA6CA"/>
    <w:rsid w:val="70509AA4"/>
    <w:rsid w:val="72B714C9"/>
    <w:rsid w:val="73AA4C00"/>
    <w:rsid w:val="74BB700D"/>
    <w:rsid w:val="77BC5487"/>
    <w:rsid w:val="7800A39E"/>
    <w:rsid w:val="7884EB65"/>
    <w:rsid w:val="792954EA"/>
    <w:rsid w:val="79872D62"/>
    <w:rsid w:val="79D2C863"/>
    <w:rsid w:val="7A5B416B"/>
    <w:rsid w:val="7C0FEAB2"/>
    <w:rsid w:val="7C4D1EB4"/>
    <w:rsid w:val="7CE95C07"/>
    <w:rsid w:val="7F99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67437673"/>
  <w15:docId w15:val="{332B5064-CA12-4B50-A816-820041242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num" w:pos="0"/>
      </w:tabs>
      <w:spacing w:after="240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</w:numPr>
      <w:tabs>
        <w:tab w:val="num" w:pos="0"/>
      </w:tabs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  <w:tab w:val="num" w:pos="720"/>
      </w:tabs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9" ma:contentTypeDescription="Ein neues Dokument erstellen." ma:contentTypeScope="" ma:versionID="cf7abdfae496dabe9d7670c76ad9fc33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781f2876696753c4000c3b2071d11782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2077A9-8EE9-498E-A871-8A551B7327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1</Pages>
  <Words>261</Words>
  <Characters>1494</Characters>
  <Application>Microsoft Office Word</Application>
  <DocSecurity>4</DocSecurity>
  <Lines>12</Lines>
  <Paragraphs>3</Paragraphs>
  <ScaleCrop>false</ScaleCrop>
  <Manager/>
  <Company>ADVIS AG</Company>
  <LinksUpToDate>false</LinksUpToDate>
  <CharactersWithSpaces>1752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Balasunderam Varshan</cp:lastModifiedBy>
  <cp:revision>76</cp:revision>
  <cp:lastPrinted>2011-10-28T20:01:00Z</cp:lastPrinted>
  <dcterms:created xsi:type="dcterms:W3CDTF">2018-08-21T14:53:00Z</dcterms:created>
  <dcterms:modified xsi:type="dcterms:W3CDTF">2020-09-05T22:41:00Z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</Properties>
</file>